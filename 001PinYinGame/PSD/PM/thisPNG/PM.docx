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0E56DB" w14:textId="1C8E449C" w:rsidR="005E0F79" w:rsidRDefault="005232A6">
      <w:r>
        <w:rPr>
          <w:noProof/>
        </w:rPr>
        <w:drawing>
          <wp:inline distT="0" distB="0" distL="0" distR="0" wp14:anchorId="57F1E02E" wp14:editId="1162E4EB">
            <wp:extent cx="6858000" cy="3139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D2DA4" wp14:editId="360DC8A6">
            <wp:extent cx="6858000" cy="3139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3C14A" wp14:editId="2EC4364A">
            <wp:extent cx="6858000" cy="3139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D7096" wp14:editId="090C1220">
            <wp:extent cx="6858000" cy="3289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0D945" wp14:editId="611E43D9">
            <wp:extent cx="6858000" cy="3289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9E190" wp14:editId="6B13C5FD">
            <wp:extent cx="6858000" cy="31915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05F70" wp14:editId="52956A1A">
            <wp:extent cx="6858000" cy="3191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45E45" wp14:editId="1EDFED3B">
            <wp:extent cx="6858000" cy="31915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F9EEA" wp14:editId="0AD1ABFB">
            <wp:extent cx="6858000" cy="31915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40628" wp14:editId="1192D995">
            <wp:extent cx="6132195" cy="9144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94023" wp14:editId="1EFEE4B9">
            <wp:extent cx="6858000" cy="3208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0F79" w:rsidSect="004F3FB3">
      <w:headerReference w:type="default" r:id="rId20"/>
      <w:footerReference w:type="default" r:id="rId21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5145E" w14:textId="77777777" w:rsidR="005E0F79" w:rsidRDefault="005E0F79" w:rsidP="00093BE1">
      <w:pPr>
        <w:spacing w:before="0" w:after="0"/>
      </w:pPr>
      <w:r>
        <w:separator/>
      </w:r>
    </w:p>
  </w:endnote>
  <w:endnote w:type="continuationSeparator" w:id="0">
    <w:p w14:paraId="5E521915" w14:textId="77777777" w:rsidR="005E0F79" w:rsidRDefault="005E0F79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1E79DA5C" w14:textId="77777777" w:rsidTr="001F050D">
      <w:trPr>
        <w:trHeight w:val="180"/>
      </w:trPr>
      <w:tc>
        <w:tcPr>
          <w:tcW w:w="2214" w:type="pct"/>
        </w:tcPr>
        <w:p w14:paraId="70D43132" w14:textId="77777777"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14:paraId="17703E7B" w14:textId="77777777"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4819BD24" w14:textId="77777777" w:rsidR="004852C3" w:rsidRDefault="004852C3">
          <w:pPr>
            <w:pStyle w:val="Footer"/>
          </w:pPr>
        </w:p>
      </w:tc>
    </w:tr>
    <w:tr w:rsidR="004852C3" w14:paraId="5951ECD7" w14:textId="77777777" w:rsidTr="001F050D">
      <w:tc>
        <w:tcPr>
          <w:tcW w:w="2214" w:type="pct"/>
        </w:tcPr>
        <w:p w14:paraId="43BAAB73" w14:textId="77777777"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14:paraId="6B50452C" w14:textId="77777777"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14:paraId="017AA67E" w14:textId="77777777" w:rsidR="004852C3" w:rsidRDefault="004852C3">
          <w:pPr>
            <w:pStyle w:val="Footer"/>
          </w:pPr>
        </w:p>
      </w:tc>
    </w:tr>
  </w:tbl>
  <w:p w14:paraId="36F7CF5F" w14:textId="77777777"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0680D" w14:textId="77777777" w:rsidR="005E0F79" w:rsidRDefault="005E0F79" w:rsidP="00093BE1">
      <w:pPr>
        <w:spacing w:before="0" w:after="0"/>
      </w:pPr>
      <w:r>
        <w:separator/>
      </w:r>
    </w:p>
  </w:footnote>
  <w:footnote w:type="continuationSeparator" w:id="0">
    <w:p w14:paraId="5350B2C7" w14:textId="77777777" w:rsidR="005E0F79" w:rsidRDefault="005E0F79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6488BCC8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166191256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7980FD77" w14:textId="77777777"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14:paraId="6CBF3CEA" w14:textId="77777777"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D8103CC"/>
    <w:multiLevelType w:val="multilevel"/>
    <w:tmpl w:val="D1BE252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16004C6"/>
    <w:multiLevelType w:val="multilevel"/>
    <w:tmpl w:val="9CF62EA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32A6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5E0F79"/>
    <w:rsid w:val="00627250"/>
    <w:rsid w:val="00630B41"/>
    <w:rsid w:val="00631480"/>
    <w:rsid w:val="00634D62"/>
    <w:rsid w:val="00686F6A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4BBA4E"/>
  <w15:docId w15:val="{CC996F01-A639-4B48-B4E9-B2FAA6EB1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link w:val="NoSpacingChar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7</TotalTime>
  <Pages>7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Administrator</cp:lastModifiedBy>
  <cp:revision>5</cp:revision>
  <cp:lastPrinted>2010-09-03T00:33:00Z</cp:lastPrinted>
  <dcterms:created xsi:type="dcterms:W3CDTF">2010-09-03T21:47:00Z</dcterms:created>
  <dcterms:modified xsi:type="dcterms:W3CDTF">2020-10-11T07:59:00Z</dcterms:modified>
</cp:coreProperties>
</file>